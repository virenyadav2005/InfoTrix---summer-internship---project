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6D119" w14:textId="53096466" w:rsidR="001C66AD" w:rsidRDefault="00236F78" w:rsidP="00071B1F">
      <w:pPr>
        <w:ind w:righ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F5CF97" wp14:editId="65749CB1">
                <wp:simplePos x="0" y="0"/>
                <wp:positionH relativeFrom="margin">
                  <wp:align>left</wp:align>
                </wp:positionH>
                <wp:positionV relativeFrom="paragraph">
                  <wp:posOffset>-602673</wp:posOffset>
                </wp:positionV>
                <wp:extent cx="6012873" cy="1457960"/>
                <wp:effectExtent l="0" t="0" r="0" b="889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2873" cy="145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7D3EC4" w14:textId="663484A6" w:rsidR="00236F78" w:rsidRPr="00236F78" w:rsidRDefault="00236F78" w:rsidP="00236F78">
                            <w:pPr>
                              <w:jc w:val="center"/>
                              <w:rPr>
                                <w:b/>
                                <w:sz w:val="144"/>
                                <w:szCs w:val="144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36F78">
                              <w:rPr>
                                <w:b/>
                                <w:sz w:val="144"/>
                                <w:szCs w:val="144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INFO 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F5CF9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47.45pt;width:473.45pt;height:114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" filled="f" stroked="f">
                <v:textbox>
                  <w:txbxContent>
                    <w:p w14:paraId="567D3EC4" w14:textId="663484A6" w:rsidR="00236F78" w:rsidRPr="00236F78" w:rsidRDefault="00236F78" w:rsidP="00236F78">
                      <w:pPr>
                        <w:jc w:val="center"/>
                        <w:rPr>
                          <w:b/>
                          <w:sz w:val="144"/>
                          <w:szCs w:val="144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36F78">
                        <w:rPr>
                          <w:b/>
                          <w:sz w:val="144"/>
                          <w:szCs w:val="144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INFO TRIX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5D91CB" w14:textId="43374784" w:rsidR="00236F78" w:rsidRPr="002D0865" w:rsidRDefault="00236F78" w:rsidP="00236F78">
      <w:pPr>
        <w:rPr>
          <w:u w:val="single"/>
        </w:rPr>
      </w:pPr>
    </w:p>
    <w:p w14:paraId="6C97766C" w14:textId="424F95BB" w:rsidR="00236F78" w:rsidRPr="002D0865" w:rsidRDefault="00236F78" w:rsidP="00D95D5E">
      <w:pPr>
        <w:spacing w:after="0"/>
        <w:rPr>
          <w:b/>
          <w:bCs/>
          <w:u w:val="single"/>
        </w:rPr>
      </w:pPr>
      <w:r w:rsidRPr="002D0865">
        <w:rPr>
          <w:b/>
          <w:bCs/>
          <w:u w:val="single"/>
        </w:rPr>
        <w:t>INTRODUCTION:</w:t>
      </w:r>
    </w:p>
    <w:p w14:paraId="30736317" w14:textId="7BD15F43" w:rsidR="00236F78" w:rsidRDefault="0096544D" w:rsidP="00236F78">
      <w:r w:rsidRPr="0096544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06AB902" wp14:editId="00353138">
                <wp:simplePos x="0" y="0"/>
                <wp:positionH relativeFrom="page">
                  <wp:align>right</wp:align>
                </wp:positionH>
                <wp:positionV relativeFrom="paragraph">
                  <wp:posOffset>826770</wp:posOffset>
                </wp:positionV>
                <wp:extent cx="2095500" cy="883920"/>
                <wp:effectExtent l="0" t="0" r="1905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FFD3A" w14:textId="50EF0C11" w:rsidR="0096544D" w:rsidRDefault="003A45AC">
                            <w:r>
                              <w:t>index</w:t>
                            </w:r>
                            <w:r w:rsidR="0096544D">
                              <w:t>.html is the name of HOME page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AB902" id="Text Box 2" o:spid="_x0000_s1027" type="#_x0000_t202" style="position:absolute;margin-left:113.8pt;margin-top:65.1pt;width:165pt;height:69.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">
                <v:textbox>
                  <w:txbxContent>
                    <w:p w14:paraId="4A0FFD3A" w14:textId="50EF0C11" w:rsidR="0096544D" w:rsidRDefault="003A45AC">
                      <w:r>
                        <w:t>index</w:t>
                      </w:r>
                      <w:r w:rsidR="0096544D">
                        <w:t>.html is the name of HOME page file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36F78">
        <w:t xml:space="preserve">INFO TRIX is a news based website developed in </w:t>
      </w:r>
      <w:r w:rsidR="00236F78" w:rsidRPr="00236F78">
        <w:rPr>
          <w:b/>
          <w:bCs/>
        </w:rPr>
        <w:t>HTML,  CSS, JAVASCRIPT and PHP with DATABASE</w:t>
      </w:r>
      <w:r w:rsidR="00236F78">
        <w:t xml:space="preserve"> connectivity.  It covers different fields of news in a single visit.</w:t>
      </w:r>
    </w:p>
    <w:p w14:paraId="6F3D51C5" w14:textId="77FF394B" w:rsidR="00236F78" w:rsidRPr="002D0865" w:rsidRDefault="00236F78" w:rsidP="00D95D5E">
      <w:pPr>
        <w:spacing w:after="0"/>
        <w:rPr>
          <w:b/>
          <w:bCs/>
          <w:u w:val="single"/>
        </w:rPr>
      </w:pPr>
      <w:r w:rsidRPr="002D0865">
        <w:rPr>
          <w:b/>
          <w:bCs/>
          <w:u w:val="single"/>
        </w:rPr>
        <w:t>FEATURES:</w:t>
      </w:r>
    </w:p>
    <w:p w14:paraId="249E9D8A" w14:textId="46848315" w:rsidR="00236F78" w:rsidRPr="00297709" w:rsidRDefault="00297709" w:rsidP="00236F78">
      <w:pPr>
        <w:pStyle w:val="ListParagraph"/>
        <w:numPr>
          <w:ilvl w:val="0"/>
          <w:numId w:val="24"/>
        </w:numPr>
        <w:rPr>
          <w:b/>
          <w:bCs/>
        </w:rPr>
      </w:pPr>
      <w:r>
        <w:t>User-Friendly</w:t>
      </w:r>
    </w:p>
    <w:p w14:paraId="7C57C6DF" w14:textId="15F3DCE2" w:rsidR="00297709" w:rsidRPr="00297709" w:rsidRDefault="00297709" w:rsidP="00236F78">
      <w:pPr>
        <w:pStyle w:val="ListParagraph"/>
        <w:numPr>
          <w:ilvl w:val="0"/>
          <w:numId w:val="24"/>
        </w:numPr>
        <w:rPr>
          <w:b/>
          <w:bCs/>
        </w:rPr>
      </w:pPr>
      <w:r>
        <w:t>Easy to use</w:t>
      </w:r>
    </w:p>
    <w:p w14:paraId="5B4403B5" w14:textId="223F91D6" w:rsidR="00297709" w:rsidRPr="00297709" w:rsidRDefault="00297709" w:rsidP="00236F78">
      <w:pPr>
        <w:pStyle w:val="ListParagraph"/>
        <w:numPr>
          <w:ilvl w:val="0"/>
          <w:numId w:val="24"/>
        </w:numPr>
        <w:rPr>
          <w:b/>
          <w:bCs/>
        </w:rPr>
      </w:pPr>
      <w:r>
        <w:t>Attractive</w:t>
      </w:r>
    </w:p>
    <w:p w14:paraId="5A9F5931" w14:textId="5481F345" w:rsidR="00297709" w:rsidRPr="00297709" w:rsidRDefault="00297709" w:rsidP="00236F78">
      <w:pPr>
        <w:pStyle w:val="ListParagraph"/>
        <w:numPr>
          <w:ilvl w:val="0"/>
          <w:numId w:val="24"/>
        </w:numPr>
        <w:rPr>
          <w:b/>
          <w:bCs/>
        </w:rPr>
      </w:pPr>
      <w:r>
        <w:t>Wide range of topics</w:t>
      </w:r>
    </w:p>
    <w:p w14:paraId="0B08489D" w14:textId="18C13F91" w:rsidR="00297709" w:rsidRPr="006E60B5" w:rsidRDefault="00297709" w:rsidP="00297709">
      <w:pPr>
        <w:pStyle w:val="ListParagraph"/>
        <w:numPr>
          <w:ilvl w:val="0"/>
          <w:numId w:val="24"/>
        </w:numPr>
        <w:rPr>
          <w:b/>
          <w:bCs/>
        </w:rPr>
      </w:pPr>
      <w:r>
        <w:t>Also mentions about Cultural and Science based information</w:t>
      </w:r>
    </w:p>
    <w:p w14:paraId="59204FA5" w14:textId="7203CD8D" w:rsidR="00297709" w:rsidRPr="00CB50EF" w:rsidRDefault="00297709" w:rsidP="008A7A59">
      <w:pPr>
        <w:spacing w:after="0"/>
        <w:rPr>
          <w:b/>
          <w:bCs/>
          <w:u w:val="single"/>
        </w:rPr>
      </w:pPr>
      <w:r w:rsidRPr="00CB50EF">
        <w:rPr>
          <w:b/>
          <w:bCs/>
          <w:u w:val="single"/>
        </w:rPr>
        <w:t>DEVELOPED BY:</w:t>
      </w:r>
    </w:p>
    <w:p w14:paraId="46CA48DF" w14:textId="469B3AAC" w:rsidR="00297709" w:rsidRDefault="00297709" w:rsidP="00297709">
      <w:r>
        <w:t xml:space="preserve">This </w:t>
      </w:r>
      <w:r w:rsidR="006E60B5">
        <w:t>website is developed by the IT</w:t>
      </w:r>
      <w:r w:rsidR="003A45AC">
        <w:t xml:space="preserve"> </w:t>
      </w:r>
      <w:r w:rsidR="002D0865">
        <w:t xml:space="preserve">(Section-N </w:t>
      </w:r>
      <w:r w:rsidR="002D0865" w:rsidRPr="008A7A59">
        <w:rPr>
          <w:rFonts w:ascii="Arial" w:hAnsi="Arial" w:cs="Arial"/>
        </w:rPr>
        <w:t>202</w:t>
      </w:r>
      <w:r w:rsidR="008A7A59" w:rsidRPr="008A7A59">
        <w:rPr>
          <w:rFonts w:ascii="Arial" w:hAnsi="Arial" w:cs="Arial"/>
        </w:rPr>
        <w:t>1-25</w:t>
      </w:r>
      <w:r w:rsidR="008A7A59">
        <w:t xml:space="preserve">) </w:t>
      </w:r>
      <w:r w:rsidR="006E60B5">
        <w:t>students from SKIT, JAIPUR:</w:t>
      </w:r>
    </w:p>
    <w:p w14:paraId="62C0F9BE" w14:textId="1549EB52" w:rsidR="006E60B5" w:rsidRPr="00CB50EF" w:rsidRDefault="006E60B5" w:rsidP="006E60B5">
      <w:pPr>
        <w:pStyle w:val="ListParagraph"/>
        <w:numPr>
          <w:ilvl w:val="0"/>
          <w:numId w:val="26"/>
        </w:numPr>
        <w:rPr>
          <w:b/>
          <w:bCs/>
          <w:color w:val="00B050"/>
        </w:rPr>
      </w:pPr>
      <w:r w:rsidRPr="00CB50EF">
        <w:rPr>
          <w:b/>
          <w:bCs/>
          <w:color w:val="00B050"/>
        </w:rPr>
        <w:t>VISHWAS VIJAY VARGIYA</w:t>
      </w:r>
      <w:r w:rsidR="00365330">
        <w:rPr>
          <w:b/>
          <w:bCs/>
          <w:color w:val="00B050"/>
        </w:rPr>
        <w:t>:- (</w:t>
      </w:r>
      <w:r w:rsidR="00365330" w:rsidRPr="00365330">
        <w:rPr>
          <w:rFonts w:ascii="Arial" w:hAnsi="Arial" w:cs="Arial"/>
          <w:b/>
          <w:bCs/>
          <w:color w:val="00B050"/>
        </w:rPr>
        <w:t>21ESKIT120</w:t>
      </w:r>
      <w:r w:rsidR="00365330">
        <w:rPr>
          <w:b/>
          <w:bCs/>
          <w:color w:val="00B050"/>
        </w:rPr>
        <w:t>)</w:t>
      </w:r>
    </w:p>
    <w:p w14:paraId="3E697128" w14:textId="600EE7AB" w:rsidR="002D0865" w:rsidRPr="002D0865" w:rsidRDefault="002D0865" w:rsidP="002D0865">
      <w:pPr>
        <w:pStyle w:val="ListParagraph"/>
      </w:pPr>
      <w:r>
        <w:t>Contributed by creating the Home, Astrology, Scientist and feedback page including CSS, JAVASCRIPT, PHP and DATABASE.</w:t>
      </w:r>
    </w:p>
    <w:p w14:paraId="2B785079" w14:textId="0E99F76A" w:rsidR="00240D31" w:rsidRPr="00CB50EF" w:rsidRDefault="00240D31" w:rsidP="00240D31">
      <w:pPr>
        <w:pStyle w:val="ListParagraph"/>
        <w:numPr>
          <w:ilvl w:val="0"/>
          <w:numId w:val="26"/>
        </w:numPr>
        <w:rPr>
          <w:b/>
          <w:bCs/>
          <w:color w:val="00B050"/>
        </w:rPr>
      </w:pPr>
      <w:r w:rsidRPr="00CB50EF">
        <w:rPr>
          <w:b/>
          <w:bCs/>
          <w:color w:val="00B050"/>
        </w:rPr>
        <w:t>VANSH RASTOGI</w:t>
      </w:r>
      <w:r w:rsidR="003A45AC" w:rsidRPr="00CB50EF">
        <w:rPr>
          <w:b/>
          <w:bCs/>
          <w:color w:val="00B050"/>
        </w:rPr>
        <w:t xml:space="preserve"> </w:t>
      </w:r>
      <w:r w:rsidRPr="00CB50EF">
        <w:rPr>
          <w:b/>
          <w:bCs/>
          <w:color w:val="00B050"/>
        </w:rPr>
        <w:t>:-</w:t>
      </w:r>
      <w:r w:rsidR="00365330">
        <w:rPr>
          <w:b/>
          <w:bCs/>
          <w:color w:val="00B050"/>
        </w:rPr>
        <w:t xml:space="preserve"> </w:t>
      </w:r>
      <w:r w:rsidR="00365330">
        <w:rPr>
          <w:b/>
          <w:bCs/>
          <w:color w:val="00B050"/>
        </w:rPr>
        <w:t>(</w:t>
      </w:r>
      <w:r w:rsidR="00365330" w:rsidRPr="00365330">
        <w:rPr>
          <w:rFonts w:ascii="Arial" w:hAnsi="Arial" w:cs="Arial"/>
          <w:b/>
          <w:bCs/>
          <w:color w:val="00B050"/>
        </w:rPr>
        <w:t>21ESKIT1</w:t>
      </w:r>
      <w:r w:rsidR="00365330">
        <w:rPr>
          <w:rFonts w:ascii="Arial" w:hAnsi="Arial" w:cs="Arial"/>
          <w:b/>
          <w:bCs/>
          <w:color w:val="00B050"/>
        </w:rPr>
        <w:t>11</w:t>
      </w:r>
      <w:r w:rsidR="00365330">
        <w:rPr>
          <w:b/>
          <w:bCs/>
          <w:color w:val="00B050"/>
        </w:rPr>
        <w:t>)</w:t>
      </w:r>
    </w:p>
    <w:p w14:paraId="26AEFBE4" w14:textId="0571165C" w:rsidR="00240D31" w:rsidRDefault="00240D31" w:rsidP="00240D31">
      <w:pPr>
        <w:pStyle w:val="ListParagraph"/>
      </w:pPr>
      <w:r>
        <w:t>Contributed by creating the Politics, Business</w:t>
      </w:r>
      <w:r w:rsidR="003A45AC">
        <w:t xml:space="preserve"> </w:t>
      </w:r>
      <w:r w:rsidR="002D0865">
        <w:t>(with subpages)</w:t>
      </w:r>
      <w:r>
        <w:t xml:space="preserve"> page including CSS. Also Contributed for the designing part of the website.</w:t>
      </w:r>
    </w:p>
    <w:p w14:paraId="48E1577E" w14:textId="1B80BBAD" w:rsidR="00240D31" w:rsidRPr="00CB50EF" w:rsidRDefault="00240D31" w:rsidP="00240D31">
      <w:pPr>
        <w:pStyle w:val="ListParagraph"/>
        <w:numPr>
          <w:ilvl w:val="0"/>
          <w:numId w:val="26"/>
        </w:numPr>
        <w:rPr>
          <w:b/>
          <w:bCs/>
          <w:color w:val="00B050"/>
        </w:rPr>
      </w:pPr>
      <w:r w:rsidRPr="00CB50EF">
        <w:rPr>
          <w:b/>
          <w:bCs/>
          <w:color w:val="00B050"/>
        </w:rPr>
        <w:t>VIRENDRA YADAV:-</w:t>
      </w:r>
      <w:r w:rsidR="00365330">
        <w:rPr>
          <w:b/>
          <w:bCs/>
          <w:color w:val="00B050"/>
        </w:rPr>
        <w:t xml:space="preserve"> </w:t>
      </w:r>
      <w:r w:rsidR="00365330">
        <w:rPr>
          <w:b/>
          <w:bCs/>
          <w:color w:val="00B050"/>
        </w:rPr>
        <w:t>(</w:t>
      </w:r>
      <w:r w:rsidR="00365330" w:rsidRPr="00365330">
        <w:rPr>
          <w:rFonts w:ascii="Arial" w:hAnsi="Arial" w:cs="Arial"/>
          <w:b/>
          <w:bCs/>
          <w:color w:val="00B050"/>
        </w:rPr>
        <w:t>21ESKIT</w:t>
      </w:r>
      <w:r w:rsidR="00365330">
        <w:rPr>
          <w:rFonts w:ascii="Arial" w:hAnsi="Arial" w:cs="Arial"/>
          <w:b/>
          <w:bCs/>
          <w:color w:val="00B050"/>
        </w:rPr>
        <w:t>116</w:t>
      </w:r>
      <w:r w:rsidR="00365330">
        <w:rPr>
          <w:b/>
          <w:bCs/>
          <w:color w:val="00B050"/>
        </w:rPr>
        <w:t>)</w:t>
      </w:r>
    </w:p>
    <w:p w14:paraId="412EAC27" w14:textId="5E7380E4" w:rsidR="00240D31" w:rsidRDefault="00240D31" w:rsidP="00240D31">
      <w:pPr>
        <w:pStyle w:val="ListParagraph"/>
      </w:pPr>
      <w:r>
        <w:t>Contributed by creating the Sports and Devotion</w:t>
      </w:r>
      <w:r w:rsidR="003A45AC">
        <w:t xml:space="preserve"> </w:t>
      </w:r>
      <w:r w:rsidR="002D0865">
        <w:t xml:space="preserve">(with subpages) </w:t>
      </w:r>
      <w:r>
        <w:t xml:space="preserve"> page including CSS.</w:t>
      </w:r>
    </w:p>
    <w:p w14:paraId="2F686D09" w14:textId="7E9F4150" w:rsidR="002D0865" w:rsidRPr="00CB50EF" w:rsidRDefault="002D0865" w:rsidP="002D0865">
      <w:pPr>
        <w:pStyle w:val="ListParagraph"/>
        <w:numPr>
          <w:ilvl w:val="0"/>
          <w:numId w:val="26"/>
        </w:numPr>
        <w:rPr>
          <w:b/>
          <w:bCs/>
          <w:color w:val="00B050"/>
        </w:rPr>
      </w:pPr>
      <w:r w:rsidRPr="00CB50EF">
        <w:rPr>
          <w:b/>
          <w:bCs/>
          <w:color w:val="00B050"/>
        </w:rPr>
        <w:t>RAM MODI:-</w:t>
      </w:r>
      <w:r w:rsidR="00365330">
        <w:rPr>
          <w:b/>
          <w:bCs/>
          <w:color w:val="00B050"/>
        </w:rPr>
        <w:t xml:space="preserve"> </w:t>
      </w:r>
      <w:r w:rsidR="00365330">
        <w:rPr>
          <w:b/>
          <w:bCs/>
          <w:color w:val="00B050"/>
        </w:rPr>
        <w:t>(</w:t>
      </w:r>
      <w:r w:rsidR="00365330" w:rsidRPr="00365330">
        <w:rPr>
          <w:rFonts w:ascii="Arial" w:hAnsi="Arial" w:cs="Arial"/>
          <w:b/>
          <w:bCs/>
          <w:color w:val="00B050"/>
        </w:rPr>
        <w:t>21ESKIT</w:t>
      </w:r>
      <w:r w:rsidR="00365330">
        <w:rPr>
          <w:rFonts w:ascii="Arial" w:hAnsi="Arial" w:cs="Arial"/>
          <w:b/>
          <w:bCs/>
          <w:color w:val="00B050"/>
        </w:rPr>
        <w:t>093</w:t>
      </w:r>
      <w:r w:rsidR="00365330">
        <w:rPr>
          <w:b/>
          <w:bCs/>
          <w:color w:val="00B050"/>
        </w:rPr>
        <w:t>)</w:t>
      </w:r>
    </w:p>
    <w:p w14:paraId="322EE7BE" w14:textId="1B4B50E2" w:rsidR="002D0865" w:rsidRDefault="002D0865" w:rsidP="002D0865">
      <w:pPr>
        <w:pStyle w:val="ListParagraph"/>
      </w:pPr>
      <w:r>
        <w:t>Contributed by creating the Music Master</w:t>
      </w:r>
      <w:r w:rsidR="00365330">
        <w:t>,</w:t>
      </w:r>
      <w:r w:rsidR="00365330">
        <w:t xml:space="preserve">Technology </w:t>
      </w:r>
      <w:r>
        <w:t xml:space="preserve"> page including CSS.</w:t>
      </w:r>
    </w:p>
    <w:p w14:paraId="16FAE4F9" w14:textId="77777777" w:rsidR="002D0865" w:rsidRDefault="002D0865" w:rsidP="002D0865">
      <w:pPr>
        <w:pStyle w:val="ListParagraph"/>
        <w:rPr>
          <w:b/>
          <w:bCs/>
        </w:rPr>
      </w:pPr>
    </w:p>
    <w:p w14:paraId="4D0A0ECD" w14:textId="1D1A0263" w:rsidR="002D0865" w:rsidRDefault="002D0865" w:rsidP="002D0865">
      <w:r>
        <w:lastRenderedPageBreak/>
        <w:t xml:space="preserve">             </w:t>
      </w:r>
    </w:p>
    <w:p w14:paraId="461C76E5" w14:textId="77777777" w:rsidR="002D0865" w:rsidRPr="002D0865" w:rsidRDefault="002D0865" w:rsidP="002D0865">
      <w:pPr>
        <w:pStyle w:val="ListParagraph"/>
        <w:rPr>
          <w:b/>
          <w:bCs/>
        </w:rPr>
      </w:pPr>
    </w:p>
    <w:p w14:paraId="2D15105B" w14:textId="77777777" w:rsidR="00240D31" w:rsidRDefault="00240D31" w:rsidP="00240D31">
      <w:pPr>
        <w:pStyle w:val="ListParagraph"/>
      </w:pPr>
    </w:p>
    <w:p w14:paraId="6505559B" w14:textId="77777777" w:rsidR="00240D31" w:rsidRPr="006E60B5" w:rsidRDefault="00240D31" w:rsidP="00240D31">
      <w:pPr>
        <w:pStyle w:val="ListParagraph"/>
      </w:pPr>
    </w:p>
    <w:p w14:paraId="5CCA018D" w14:textId="59A4211D" w:rsidR="006E60B5" w:rsidRPr="00297709" w:rsidRDefault="006E60B5" w:rsidP="006E60B5">
      <w:pPr>
        <w:pStyle w:val="ListParagraph"/>
      </w:pPr>
    </w:p>
    <w:sectPr w:rsidR="006E60B5" w:rsidRPr="00297709" w:rsidSect="00691944">
      <w:headerReference w:type="default" r:id="rId11"/>
      <w:pgSz w:w="12240" w:h="15840" w:code="1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7726A" w14:textId="77777777" w:rsidR="005D7F86" w:rsidRDefault="005D7F86" w:rsidP="001C66AD">
      <w:pPr>
        <w:spacing w:after="0" w:line="240" w:lineRule="auto"/>
      </w:pPr>
      <w:r>
        <w:separator/>
      </w:r>
    </w:p>
  </w:endnote>
  <w:endnote w:type="continuationSeparator" w:id="0">
    <w:p w14:paraId="6BB1CFAA" w14:textId="77777777" w:rsidR="005D7F86" w:rsidRDefault="005D7F86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40B5C6A-83BD-47C9-A166-4DBBEFB64F73}"/>
    <w:embedBold r:id="rId2" w:fontKey="{6B148CFA-E977-41C9-9148-CB8C2681EFE1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11B1EA5-968B-424A-89A1-BBF1BDCE72C5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9EFE354B-527E-458A-8553-3AEB34F09B07}"/>
    <w:embedBold r:id="rId5" w:fontKey="{D0DF08A7-107B-40BC-99CD-DA2D9701687A}"/>
    <w:embedItalic r:id="rId6" w:fontKey="{2EC791CC-A253-478D-A970-1ECE8C15CE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85032" w14:textId="77777777" w:rsidR="005D7F86" w:rsidRDefault="005D7F86" w:rsidP="001C66AD">
      <w:pPr>
        <w:spacing w:after="0" w:line="240" w:lineRule="auto"/>
      </w:pPr>
      <w:r>
        <w:separator/>
      </w:r>
    </w:p>
  </w:footnote>
  <w:footnote w:type="continuationSeparator" w:id="0">
    <w:p w14:paraId="23B27073" w14:textId="77777777" w:rsidR="005D7F86" w:rsidRDefault="005D7F86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3F6B1" w14:textId="77777777" w:rsidR="00691944" w:rsidRDefault="00691944">
    <w:pPr>
      <w:pStyle w:val="Header"/>
    </w:pPr>
    <w:r>
      <mc:AlternateContent>
        <mc:Choice Requires="wpg">
          <w:drawing>
            <wp:anchor distT="0" distB="0" distL="114300" distR="114300" simplePos="0" relativeHeight="251678720" behindDoc="0" locked="0" layoutInCell="1" allowOverlap="1" wp14:anchorId="0052C23F" wp14:editId="01F2AD3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EB4DDA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0052C23F" id="Group 2086" o:spid="_x0000_s1028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">
              <v:group id="Group 1024" o:spid="_x0000_s1029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30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angle 2089" o:spid="_x0000_s1031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angle 2090" o:spid="_x0000_s1032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angle 2091" o:spid="_x0000_s1033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angle 2092" o:spid="_x0000_s1034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angle 2093" o:spid="_x0000_s1035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55EB4DDA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6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7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8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9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40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41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2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3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4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5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6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7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8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9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50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51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2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3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4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5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6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7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8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9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60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61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2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3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4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5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6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7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8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9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70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71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2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3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4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5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6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7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8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9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80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81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2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3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4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5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6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7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8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9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90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91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2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3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4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5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6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7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8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9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100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101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2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3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4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5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6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7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8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9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10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11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2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3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4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5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6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7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8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9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20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21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2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3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4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5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6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7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8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9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30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31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2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3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4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5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6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7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8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9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40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41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2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3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4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5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6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7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8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9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50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51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2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3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4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5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6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7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8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9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60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61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2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3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4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5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6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7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8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9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70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71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2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3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4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5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6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7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8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9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80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81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2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3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4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5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6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7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8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9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90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91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2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3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4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5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4pt;height:11.4pt" o:bullet="t">
        <v:imagedata r:id="rId1" o:title="mso1834"/>
      </v:shape>
    </w:pict>
  </w:numPicBullet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D724C26"/>
    <w:multiLevelType w:val="hybridMultilevel"/>
    <w:tmpl w:val="18783CF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1B2FFB"/>
    <w:multiLevelType w:val="hybridMultilevel"/>
    <w:tmpl w:val="BC128D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3" w15:restartNumberingAfterBreak="0">
    <w:nsid w:val="77EC68E8"/>
    <w:multiLevelType w:val="hybridMultilevel"/>
    <w:tmpl w:val="A846F7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43908498">
    <w:abstractNumId w:val="13"/>
  </w:num>
  <w:num w:numId="2" w16cid:durableId="1446778582">
    <w:abstractNumId w:val="9"/>
  </w:num>
  <w:num w:numId="3" w16cid:durableId="1010645133">
    <w:abstractNumId w:val="18"/>
  </w:num>
  <w:num w:numId="4" w16cid:durableId="1522553911">
    <w:abstractNumId w:val="14"/>
  </w:num>
  <w:num w:numId="5" w16cid:durableId="608699963">
    <w:abstractNumId w:val="15"/>
  </w:num>
  <w:num w:numId="6" w16cid:durableId="1773893358">
    <w:abstractNumId w:val="22"/>
  </w:num>
  <w:num w:numId="7" w16cid:durableId="1983849055">
    <w:abstractNumId w:val="8"/>
  </w:num>
  <w:num w:numId="8" w16cid:durableId="1415589645">
    <w:abstractNumId w:val="12"/>
  </w:num>
  <w:num w:numId="9" w16cid:durableId="1506019748">
    <w:abstractNumId w:val="20"/>
  </w:num>
  <w:num w:numId="10" w16cid:durableId="1170027859">
    <w:abstractNumId w:val="2"/>
  </w:num>
  <w:num w:numId="11" w16cid:durableId="210699785">
    <w:abstractNumId w:val="7"/>
  </w:num>
  <w:num w:numId="12" w16cid:durableId="184245800">
    <w:abstractNumId w:val="1"/>
  </w:num>
  <w:num w:numId="13" w16cid:durableId="1964724203">
    <w:abstractNumId w:val="4"/>
  </w:num>
  <w:num w:numId="14" w16cid:durableId="466168382">
    <w:abstractNumId w:val="11"/>
  </w:num>
  <w:num w:numId="15" w16cid:durableId="1949509667">
    <w:abstractNumId w:val="10"/>
  </w:num>
  <w:num w:numId="16" w16cid:durableId="1894652955">
    <w:abstractNumId w:val="19"/>
  </w:num>
  <w:num w:numId="17" w16cid:durableId="550968939">
    <w:abstractNumId w:val="5"/>
  </w:num>
  <w:num w:numId="18" w16cid:durableId="1878008800">
    <w:abstractNumId w:val="25"/>
  </w:num>
  <w:num w:numId="19" w16cid:durableId="1953784144">
    <w:abstractNumId w:val="21"/>
  </w:num>
  <w:num w:numId="20" w16cid:durableId="1522626000">
    <w:abstractNumId w:val="16"/>
  </w:num>
  <w:num w:numId="21" w16cid:durableId="482822193">
    <w:abstractNumId w:val="24"/>
  </w:num>
  <w:num w:numId="22" w16cid:durableId="230308284">
    <w:abstractNumId w:val="6"/>
  </w:num>
  <w:num w:numId="23" w16cid:durableId="653491762">
    <w:abstractNumId w:val="0"/>
  </w:num>
  <w:num w:numId="24" w16cid:durableId="34357719">
    <w:abstractNumId w:val="3"/>
  </w:num>
  <w:num w:numId="25" w16cid:durableId="511845397">
    <w:abstractNumId w:val="23"/>
  </w:num>
  <w:num w:numId="26" w16cid:durableId="1908413906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F78"/>
    <w:rsid w:val="00020F8E"/>
    <w:rsid w:val="00052382"/>
    <w:rsid w:val="0006568A"/>
    <w:rsid w:val="000668CE"/>
    <w:rsid w:val="00071B1F"/>
    <w:rsid w:val="00076F0F"/>
    <w:rsid w:val="00084253"/>
    <w:rsid w:val="000C6BB6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36F78"/>
    <w:rsid w:val="00240D31"/>
    <w:rsid w:val="00297709"/>
    <w:rsid w:val="002C56E6"/>
    <w:rsid w:val="002D0865"/>
    <w:rsid w:val="00361E11"/>
    <w:rsid w:val="00365330"/>
    <w:rsid w:val="003A45AC"/>
    <w:rsid w:val="0040090B"/>
    <w:rsid w:val="00433D57"/>
    <w:rsid w:val="0046302A"/>
    <w:rsid w:val="00487D2D"/>
    <w:rsid w:val="004C6C15"/>
    <w:rsid w:val="004D5D62"/>
    <w:rsid w:val="00504AA9"/>
    <w:rsid w:val="005112D0"/>
    <w:rsid w:val="00533D86"/>
    <w:rsid w:val="00555681"/>
    <w:rsid w:val="00577E06"/>
    <w:rsid w:val="005A3BF7"/>
    <w:rsid w:val="005D7F86"/>
    <w:rsid w:val="005F2035"/>
    <w:rsid w:val="005F7990"/>
    <w:rsid w:val="00600AC2"/>
    <w:rsid w:val="00622682"/>
    <w:rsid w:val="0063739C"/>
    <w:rsid w:val="00691944"/>
    <w:rsid w:val="006B248A"/>
    <w:rsid w:val="006E60B5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97331"/>
    <w:rsid w:val="008A7A59"/>
    <w:rsid w:val="008E203A"/>
    <w:rsid w:val="0091229C"/>
    <w:rsid w:val="00940E73"/>
    <w:rsid w:val="00950D39"/>
    <w:rsid w:val="0096544D"/>
    <w:rsid w:val="009809E7"/>
    <w:rsid w:val="0098597D"/>
    <w:rsid w:val="00991FA9"/>
    <w:rsid w:val="009F49EA"/>
    <w:rsid w:val="009F619A"/>
    <w:rsid w:val="009F6DDE"/>
    <w:rsid w:val="00A254B7"/>
    <w:rsid w:val="00A370A8"/>
    <w:rsid w:val="00A70249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B50EF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5D5E"/>
    <w:rsid w:val="00DB3FAD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99D55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236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E2BC7A1-BA36-457D-906D-D0AF78F3C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</Template>
  <TotalTime>0</TotalTime>
  <Pages>2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2022-08-24T14:03:00Z</dcterms:created>
  <dcterms:modified xsi:type="dcterms:W3CDTF">2022-08-24T15:19:00Z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